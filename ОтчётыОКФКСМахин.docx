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157C6" w14:textId="77777777" w:rsidR="00B67B34" w:rsidRPr="00DB74B3" w:rsidRDefault="00B67B34" w:rsidP="00B67B34">
      <w:pPr>
        <w:spacing w:line="360" w:lineRule="auto"/>
        <w:jc w:val="center"/>
        <w:rPr>
          <w:b/>
          <w:sz w:val="24"/>
          <w:szCs w:val="24"/>
        </w:rPr>
      </w:pPr>
      <w:bookmarkStart w:id="0" w:name="_Toc196233412"/>
      <w:r w:rsidRPr="00DB74B3">
        <w:rPr>
          <w:b/>
          <w:sz w:val="24"/>
          <w:szCs w:val="24"/>
        </w:rPr>
        <w:t>АКТ (ф) СПбГУТ</w:t>
      </w:r>
    </w:p>
    <w:p w14:paraId="33B139F2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3108CBC9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397EB3D0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4CC50B94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3E59FE83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1D85C7F3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30547F62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34A79EBB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1D813464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00C3AC9C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6DC18CB3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353F996D" w14:textId="77777777" w:rsidR="00B67B34" w:rsidRDefault="00B67B34" w:rsidP="00B67B34">
      <w:pPr>
        <w:spacing w:line="360" w:lineRule="auto"/>
        <w:jc w:val="center"/>
        <w:rPr>
          <w:b/>
        </w:rPr>
      </w:pPr>
    </w:p>
    <w:p w14:paraId="63EDCD47" w14:textId="670BBCC0" w:rsidR="00B67B34" w:rsidRDefault="00B67B34" w:rsidP="00B67B34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 xml:space="preserve">Отчеты по лабораторным работам </w:t>
      </w:r>
    </w:p>
    <w:p w14:paraId="34E8FF1A" w14:textId="00B4F46F" w:rsidR="00B67B34" w:rsidRDefault="00B67B34" w:rsidP="00B67B34">
      <w:pPr>
        <w:jc w:val="center"/>
      </w:pPr>
      <w:r>
        <w:rPr>
          <w:b/>
          <w:sz w:val="32"/>
        </w:rPr>
        <w:t>МДК 0</w:t>
      </w:r>
      <w:r>
        <w:rPr>
          <w:b/>
          <w:sz w:val="32"/>
        </w:rPr>
        <w:t>4</w:t>
      </w:r>
      <w:r>
        <w:rPr>
          <w:b/>
          <w:sz w:val="32"/>
        </w:rPr>
        <w:t xml:space="preserve">.02 </w:t>
      </w:r>
      <w:r>
        <w:rPr>
          <w:b/>
          <w:sz w:val="32"/>
        </w:rPr>
        <w:t>ОКФКС</w:t>
      </w:r>
    </w:p>
    <w:p w14:paraId="698F47E8" w14:textId="77777777" w:rsidR="00B67B34" w:rsidRDefault="00B67B34" w:rsidP="00B67B34">
      <w:pPr>
        <w:jc w:val="center"/>
      </w:pPr>
    </w:p>
    <w:p w14:paraId="38C689B7" w14:textId="77777777" w:rsidR="00B67B34" w:rsidRDefault="00B67B34" w:rsidP="00B67B34">
      <w:pPr>
        <w:jc w:val="center"/>
      </w:pPr>
    </w:p>
    <w:p w14:paraId="339E03AE" w14:textId="77777777" w:rsidR="00B67B34" w:rsidRDefault="00B67B34" w:rsidP="00B67B34">
      <w:pPr>
        <w:jc w:val="center"/>
      </w:pPr>
    </w:p>
    <w:p w14:paraId="4FFFE7A7" w14:textId="77777777" w:rsidR="00B67B34" w:rsidRDefault="00B67B34" w:rsidP="00B67B34">
      <w:pPr>
        <w:jc w:val="center"/>
      </w:pPr>
    </w:p>
    <w:p w14:paraId="2766C969" w14:textId="77777777" w:rsidR="00B67B34" w:rsidRDefault="00B67B34" w:rsidP="00B67B34">
      <w:pPr>
        <w:jc w:val="center"/>
      </w:pPr>
    </w:p>
    <w:p w14:paraId="2D498F85" w14:textId="77777777" w:rsidR="00B67B34" w:rsidRDefault="00B67B34" w:rsidP="00B67B34">
      <w:pPr>
        <w:jc w:val="center"/>
      </w:pPr>
    </w:p>
    <w:p w14:paraId="7A13BB01" w14:textId="77777777" w:rsidR="00B67B34" w:rsidRDefault="00B67B34" w:rsidP="00B67B34">
      <w:pPr>
        <w:jc w:val="center"/>
      </w:pPr>
    </w:p>
    <w:p w14:paraId="61F9FF76" w14:textId="77777777" w:rsidR="00B67B34" w:rsidRDefault="00B67B34" w:rsidP="00B67B34">
      <w:pPr>
        <w:jc w:val="center"/>
      </w:pPr>
    </w:p>
    <w:p w14:paraId="4ECA3380" w14:textId="77777777" w:rsidR="00B67B34" w:rsidRDefault="00B67B34" w:rsidP="00B67B34">
      <w:pPr>
        <w:jc w:val="center"/>
      </w:pPr>
    </w:p>
    <w:tbl>
      <w:tblPr>
        <w:tblStyle w:val="af"/>
        <w:tblW w:w="9356" w:type="dxa"/>
        <w:tblLook w:val="04A0" w:firstRow="1" w:lastRow="0" w:firstColumn="1" w:lastColumn="0" w:noHBand="0" w:noVBand="1"/>
      </w:tblPr>
      <w:tblGrid>
        <w:gridCol w:w="2558"/>
        <w:gridCol w:w="1978"/>
        <w:gridCol w:w="2127"/>
        <w:gridCol w:w="2693"/>
      </w:tblGrid>
      <w:tr w:rsidR="00B67B34" w:rsidRPr="00554BC0" w14:paraId="128B6CFD" w14:textId="77777777" w:rsidTr="00B67B34">
        <w:trPr>
          <w:cantSplit/>
        </w:trPr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2682FA" w14:textId="77777777" w:rsidR="00B67B34" w:rsidRPr="00821D12" w:rsidRDefault="00B67B34" w:rsidP="00CF1403">
            <w:pPr>
              <w:jc w:val="center"/>
            </w:pPr>
            <w:r w:rsidRPr="00821D12">
              <w:t>Студент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B839D" w14:textId="6EE25E0F" w:rsidR="00B67B34" w:rsidRPr="00821D12" w:rsidRDefault="00B67B34" w:rsidP="00CF1403">
            <w:pPr>
              <w:jc w:val="center"/>
            </w:pPr>
            <w:r w:rsidRPr="00821D12">
              <w:t>ИСПП</w:t>
            </w:r>
            <w:r>
              <w:t>-</w:t>
            </w:r>
            <w:r w:rsidRPr="00821D12">
              <w:t>21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6F4ED8" w14:textId="415308DF" w:rsidR="00B67B34" w:rsidRPr="00B67B34" w:rsidRDefault="00B67B34" w:rsidP="00CF1403">
            <w:pPr>
              <w:jc w:val="center"/>
            </w:pPr>
            <w:r>
              <w:t>16</w:t>
            </w:r>
            <w:r w:rsidRPr="00821D12">
              <w:rPr>
                <w:lang w:val="en-US"/>
              </w:rPr>
              <w:t>.</w:t>
            </w:r>
            <w:r>
              <w:t>12</w:t>
            </w:r>
            <w:r w:rsidRPr="00821D12">
              <w:rPr>
                <w:lang w:val="en-US"/>
              </w:rPr>
              <w:t>.202</w:t>
            </w:r>
            <w:r>
              <w:t>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3085D7" w14:textId="77777777" w:rsidR="00B67B34" w:rsidRPr="00C32C8B" w:rsidRDefault="00B67B34" w:rsidP="00CF1403">
            <w:pPr>
              <w:jc w:val="center"/>
            </w:pPr>
            <w:r>
              <w:t>Н. Ю. Махин</w:t>
            </w:r>
          </w:p>
        </w:tc>
      </w:tr>
      <w:tr w:rsidR="00B67B34" w14:paraId="686AE693" w14:textId="77777777" w:rsidTr="00B67B34">
        <w:tc>
          <w:tcPr>
            <w:tcW w:w="2558" w:type="dxa"/>
            <w:tcBorders>
              <w:left w:val="nil"/>
              <w:bottom w:val="nil"/>
              <w:right w:val="nil"/>
            </w:tcBorders>
          </w:tcPr>
          <w:p w14:paraId="09E0DE43" w14:textId="77777777" w:rsidR="00B67B34" w:rsidRDefault="00B67B34" w:rsidP="00CF1403"/>
        </w:tc>
        <w:tc>
          <w:tcPr>
            <w:tcW w:w="1978" w:type="dxa"/>
            <w:tcBorders>
              <w:left w:val="nil"/>
              <w:bottom w:val="nil"/>
              <w:right w:val="nil"/>
            </w:tcBorders>
          </w:tcPr>
          <w:p w14:paraId="12BB543C" w14:textId="77777777" w:rsidR="00B67B34" w:rsidRPr="00B67B34" w:rsidRDefault="00B67B34" w:rsidP="00CF1403">
            <w:pPr>
              <w:jc w:val="center"/>
              <w:rPr>
                <w:sz w:val="22"/>
                <w:szCs w:val="22"/>
              </w:rPr>
            </w:pPr>
            <w:r w:rsidRPr="00B67B34">
              <w:rPr>
                <w:sz w:val="22"/>
                <w:szCs w:val="22"/>
              </w:rPr>
              <w:t>группа</w:t>
            </w: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</w:tcPr>
          <w:p w14:paraId="58602FB6" w14:textId="77777777" w:rsidR="00B67B34" w:rsidRPr="00B67B34" w:rsidRDefault="00B67B34" w:rsidP="00CF1403">
            <w:pPr>
              <w:jc w:val="center"/>
              <w:rPr>
                <w:sz w:val="22"/>
                <w:szCs w:val="22"/>
              </w:rPr>
            </w:pPr>
            <w:r w:rsidRPr="00B67B34">
              <w:rPr>
                <w:sz w:val="22"/>
                <w:szCs w:val="22"/>
              </w:rPr>
              <w:t>дата</w:t>
            </w: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</w:tcPr>
          <w:p w14:paraId="7D134C81" w14:textId="77777777" w:rsidR="00B67B34" w:rsidRPr="00B67B34" w:rsidRDefault="00B67B34" w:rsidP="00CF1403">
            <w:pPr>
              <w:jc w:val="center"/>
              <w:rPr>
                <w:sz w:val="22"/>
                <w:szCs w:val="22"/>
              </w:rPr>
            </w:pPr>
            <w:r w:rsidRPr="00B67B34">
              <w:rPr>
                <w:sz w:val="22"/>
                <w:szCs w:val="22"/>
              </w:rPr>
              <w:t>И.О. Фамилия</w:t>
            </w:r>
          </w:p>
        </w:tc>
      </w:tr>
      <w:tr w:rsidR="00B67B34" w14:paraId="3372AAF9" w14:textId="77777777" w:rsidTr="00B67B34"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9D2F77" w14:textId="77777777" w:rsidR="00B67B34" w:rsidRPr="00821D12" w:rsidRDefault="00B67B34" w:rsidP="00CF1403">
            <w:pPr>
              <w:jc w:val="center"/>
            </w:pPr>
            <w:r w:rsidRPr="00821D12">
              <w:t>Преподаватель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32AA9F" w14:textId="77777777" w:rsidR="00B67B34" w:rsidRPr="00821D12" w:rsidRDefault="00B67B34" w:rsidP="00CF1403">
            <w:pPr>
              <w:jc w:val="center"/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4CBF3A" w14:textId="1D9E007C" w:rsidR="00B67B34" w:rsidRPr="00B67B34" w:rsidRDefault="00B67B34" w:rsidP="00CF1403">
            <w:pPr>
              <w:jc w:val="center"/>
            </w:pPr>
            <w:r>
              <w:t>16</w:t>
            </w:r>
            <w:r w:rsidRPr="00821D12">
              <w:rPr>
                <w:lang w:val="en-US"/>
              </w:rPr>
              <w:t>.</w:t>
            </w:r>
            <w:r>
              <w:t>12</w:t>
            </w:r>
            <w:r w:rsidRPr="00821D12">
              <w:rPr>
                <w:lang w:val="en-US"/>
              </w:rPr>
              <w:t>.202</w:t>
            </w:r>
            <w:r>
              <w:t>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51067D" w14:textId="0DEC6F5E" w:rsidR="00B67B34" w:rsidRPr="00554BC0" w:rsidRDefault="00B67B34" w:rsidP="00CF1403">
            <w:pPr>
              <w:jc w:val="center"/>
            </w:pPr>
            <w:r>
              <w:t>Р. В.</w:t>
            </w:r>
            <w:r>
              <w:t xml:space="preserve"> </w:t>
            </w:r>
            <w:r>
              <w:t>Садовский</w:t>
            </w:r>
          </w:p>
        </w:tc>
      </w:tr>
      <w:tr w:rsidR="00B67B34" w14:paraId="1AA8E79B" w14:textId="77777777" w:rsidTr="00B67B34">
        <w:tc>
          <w:tcPr>
            <w:tcW w:w="2558" w:type="dxa"/>
            <w:tcBorders>
              <w:left w:val="nil"/>
              <w:bottom w:val="nil"/>
              <w:right w:val="nil"/>
            </w:tcBorders>
          </w:tcPr>
          <w:p w14:paraId="5115E9D3" w14:textId="77777777" w:rsidR="00B67B34" w:rsidRDefault="00B67B34" w:rsidP="00CF1403">
            <w:pPr>
              <w:jc w:val="right"/>
            </w:pPr>
          </w:p>
        </w:tc>
        <w:tc>
          <w:tcPr>
            <w:tcW w:w="1978" w:type="dxa"/>
            <w:tcBorders>
              <w:left w:val="nil"/>
              <w:bottom w:val="nil"/>
              <w:right w:val="nil"/>
            </w:tcBorders>
          </w:tcPr>
          <w:p w14:paraId="50B8158C" w14:textId="77777777" w:rsidR="00B67B34" w:rsidRDefault="00B67B34" w:rsidP="00CF1403">
            <w:pPr>
              <w:jc w:val="center"/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</w:tcPr>
          <w:p w14:paraId="7203E264" w14:textId="77777777" w:rsidR="00B67B34" w:rsidRPr="00B67B34" w:rsidRDefault="00B67B34" w:rsidP="00CF1403">
            <w:pPr>
              <w:jc w:val="center"/>
              <w:rPr>
                <w:sz w:val="22"/>
                <w:szCs w:val="22"/>
              </w:rPr>
            </w:pPr>
            <w:r w:rsidRPr="00B67B34">
              <w:rPr>
                <w:sz w:val="22"/>
                <w:szCs w:val="22"/>
              </w:rPr>
              <w:t>дата</w:t>
            </w: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</w:tcPr>
          <w:p w14:paraId="1A110992" w14:textId="77777777" w:rsidR="00B67B34" w:rsidRPr="00B67B34" w:rsidRDefault="00B67B34" w:rsidP="00CF1403">
            <w:pPr>
              <w:jc w:val="center"/>
              <w:rPr>
                <w:sz w:val="22"/>
                <w:szCs w:val="22"/>
              </w:rPr>
            </w:pPr>
            <w:r w:rsidRPr="00B67B34">
              <w:rPr>
                <w:sz w:val="22"/>
                <w:szCs w:val="22"/>
              </w:rPr>
              <w:t>И.О. Фамилия</w:t>
            </w:r>
          </w:p>
        </w:tc>
      </w:tr>
    </w:tbl>
    <w:p w14:paraId="5CC9D64F" w14:textId="77777777" w:rsidR="00B67B34" w:rsidRDefault="00B67B34" w:rsidP="00B67B34">
      <w:pPr>
        <w:jc w:val="center"/>
      </w:pPr>
    </w:p>
    <w:p w14:paraId="462F8CF6" w14:textId="77777777" w:rsidR="00B67B34" w:rsidRDefault="00B67B34" w:rsidP="00B67B34"/>
    <w:p w14:paraId="293F814D" w14:textId="13E8570F" w:rsidR="00B67B34" w:rsidRDefault="00B67B34" w:rsidP="00B67B34"/>
    <w:p w14:paraId="5360A5AD" w14:textId="3DC0C5C6" w:rsidR="00B67B34" w:rsidRDefault="00B67B34" w:rsidP="00B67B34"/>
    <w:p w14:paraId="2770144C" w14:textId="11C77982" w:rsidR="00B67B34" w:rsidRDefault="00B67B34" w:rsidP="00B67B34"/>
    <w:p w14:paraId="2C8D3829" w14:textId="40B03EC2" w:rsidR="00B67B34" w:rsidRDefault="00B67B34" w:rsidP="00B67B34"/>
    <w:p w14:paraId="0AF18C64" w14:textId="77777777" w:rsidR="00B67B34" w:rsidRDefault="00B67B34" w:rsidP="00B67B34"/>
    <w:p w14:paraId="123B669F" w14:textId="77777777" w:rsidR="00B67B34" w:rsidRPr="001910D9" w:rsidRDefault="00B67B34" w:rsidP="00B67B34">
      <w:pPr>
        <w:ind w:firstLine="0"/>
      </w:pPr>
    </w:p>
    <w:p w14:paraId="22891E4F" w14:textId="5E722B21" w:rsidR="00B67B34" w:rsidRPr="00B67B34" w:rsidRDefault="00B67B34" w:rsidP="00B67B34">
      <w:pPr>
        <w:jc w:val="center"/>
      </w:pPr>
      <w:r w:rsidRPr="00213D49">
        <w:t>Архангельск 202</w:t>
      </w:r>
      <w:r>
        <w:t>5</w:t>
      </w:r>
    </w:p>
    <w:p w14:paraId="11543B83" w14:textId="72E3A6F6" w:rsidR="00757981" w:rsidRDefault="00757981" w:rsidP="00757981">
      <w:pPr>
        <w:pStyle w:val="10"/>
      </w:pPr>
      <w:r>
        <w:lastRenderedPageBreak/>
        <w:t>Лабораторная работа №1</w:t>
      </w:r>
      <w:r>
        <w:br/>
        <w:t>Оценка качества программного обеспечения</w:t>
      </w:r>
      <w:bookmarkEnd w:id="0"/>
    </w:p>
    <w:p w14:paraId="677BD67F" w14:textId="77777777" w:rsidR="00757981" w:rsidRDefault="00757981" w:rsidP="00757981">
      <w:pPr>
        <w:pStyle w:val="1"/>
        <w:numPr>
          <w:ilvl w:val="0"/>
          <w:numId w:val="1"/>
        </w:numPr>
      </w:pPr>
      <w:r>
        <w:t>Цель работы</w:t>
      </w:r>
    </w:p>
    <w:p w14:paraId="14E0B209" w14:textId="77777777" w:rsidR="00757981" w:rsidRDefault="00757981" w:rsidP="00757981">
      <w:pPr>
        <w:pStyle w:val="2"/>
        <w:numPr>
          <w:ilvl w:val="1"/>
          <w:numId w:val="1"/>
        </w:numPr>
      </w:pPr>
      <w:r>
        <w:t>Познакомиться с методами и инструментами оценки качества программного обеспечения;</w:t>
      </w:r>
    </w:p>
    <w:p w14:paraId="0B1ACC54" w14:textId="77777777" w:rsidR="00757981" w:rsidRDefault="00757981" w:rsidP="00757981">
      <w:pPr>
        <w:pStyle w:val="2"/>
        <w:numPr>
          <w:ilvl w:val="1"/>
          <w:numId w:val="1"/>
        </w:numPr>
      </w:pPr>
      <w:r>
        <w:t>Научиться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14:paraId="4F9B42D4" w14:textId="77777777" w:rsidR="007A1D23" w:rsidRDefault="007A1D23" w:rsidP="007A1D23">
      <w:pPr>
        <w:pStyle w:val="1"/>
      </w:pPr>
      <w:r>
        <w:t>Ответы на контрольные вопросы</w:t>
      </w:r>
    </w:p>
    <w:p w14:paraId="4D085B78" w14:textId="4128A6FE" w:rsidR="00757981" w:rsidRDefault="00757981" w:rsidP="00757981">
      <w:pPr>
        <w:pStyle w:val="2"/>
        <w:numPr>
          <w:ilvl w:val="1"/>
          <w:numId w:val="1"/>
        </w:numPr>
      </w:pPr>
      <w:r>
        <w:t>Какие характеристики качества ПО рассматриваются в ГОСТ ИСО/МЭК 9126-01?</w:t>
      </w:r>
    </w:p>
    <w:p w14:paraId="77192B01" w14:textId="703B533C" w:rsidR="007A1D23" w:rsidRPr="007A1D23" w:rsidRDefault="007A1D23" w:rsidP="007A1D23">
      <w:pPr>
        <w:pStyle w:val="af0"/>
      </w:pPr>
      <w:r w:rsidRPr="007A1D23">
        <w:t>Ответ:</w:t>
      </w:r>
      <w:r w:rsidR="00884216" w:rsidRPr="00884216">
        <w:t xml:space="preserve"> </w:t>
      </w:r>
      <w:r w:rsidR="00884216" w:rsidRPr="00884216">
        <w:t>Функциональность, Надежность, Практичность (Удобство использования), Эффективность (Производительность), Сопровождаемость, Переносимость.</w:t>
      </w:r>
    </w:p>
    <w:p w14:paraId="0F991738" w14:textId="77777777" w:rsidR="007A1D23" w:rsidRPr="007A1D23" w:rsidRDefault="007A1D23" w:rsidP="007A1D23">
      <w:pPr>
        <w:pStyle w:val="af0"/>
      </w:pPr>
    </w:p>
    <w:p w14:paraId="54A9EBA0" w14:textId="7F1C7357" w:rsidR="00757981" w:rsidRDefault="00757981" w:rsidP="00757981">
      <w:pPr>
        <w:pStyle w:val="2"/>
        <w:numPr>
          <w:ilvl w:val="1"/>
          <w:numId w:val="1"/>
        </w:numPr>
      </w:pPr>
      <w:r>
        <w:t>Какие методы используются для оценки удобства использования программного обеспечения?</w:t>
      </w:r>
    </w:p>
    <w:p w14:paraId="1D9E9AFF" w14:textId="1ACE0E69" w:rsidR="007A1D23" w:rsidRPr="007A1D23" w:rsidRDefault="007A1D23" w:rsidP="007A1D23">
      <w:pPr>
        <w:pStyle w:val="af0"/>
      </w:pPr>
      <w:r w:rsidRPr="007A1D23">
        <w:t>Ответ:</w:t>
      </w:r>
      <w:r w:rsidR="00884216">
        <w:t xml:space="preserve"> </w:t>
      </w:r>
      <w:r w:rsidR="00884216" w:rsidRPr="00884216">
        <w:t>Юзабилити-тестирование с пользователями, эвристическая оценка экспертами, анализ веб-аналитики (тепловые карты), опросы и анкетирование.</w:t>
      </w:r>
    </w:p>
    <w:p w14:paraId="2F5878B6" w14:textId="77777777" w:rsidR="007A1D23" w:rsidRDefault="007A1D23" w:rsidP="007A1D23">
      <w:pPr>
        <w:pStyle w:val="1"/>
      </w:pPr>
      <w:r>
        <w:t>Вывод</w:t>
      </w:r>
    </w:p>
    <w:p w14:paraId="6DEC5788" w14:textId="77777777" w:rsidR="007A1D23" w:rsidRDefault="007A1D23" w:rsidP="007A1D23">
      <w:pPr>
        <w:pStyle w:val="2"/>
        <w:numPr>
          <w:ilvl w:val="1"/>
          <w:numId w:val="1"/>
        </w:numPr>
      </w:pPr>
      <w:r>
        <w:t>В ходе проделанной лабораторной работы познакомился с методами и инструментами оценки качества программного обеспечения;</w:t>
      </w:r>
    </w:p>
    <w:p w14:paraId="4B70FF83" w14:textId="74BC7877" w:rsidR="007A1D23" w:rsidRDefault="007A1D23" w:rsidP="007A1D23">
      <w:pPr>
        <w:pStyle w:val="2"/>
        <w:numPr>
          <w:ilvl w:val="1"/>
          <w:numId w:val="1"/>
        </w:numPr>
      </w:pPr>
      <w:r>
        <w:t>В ходе проделанной лабораторной работы научился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14:paraId="7D66620A" w14:textId="5BCC20BA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7BD9223A" w14:textId="77777777" w:rsidR="0050661E" w:rsidRDefault="0050661E" w:rsidP="0050661E">
      <w:pPr>
        <w:pStyle w:val="10"/>
      </w:pPr>
      <w:bookmarkStart w:id="1" w:name="_Toc196233413"/>
      <w:r>
        <w:lastRenderedPageBreak/>
        <w:t>Лабораторная работа №2</w:t>
      </w:r>
      <w:r>
        <w:br/>
        <w:t>Исследование уязвимостей ПО и методов их устранения</w:t>
      </w:r>
      <w:bookmarkEnd w:id="1"/>
    </w:p>
    <w:p w14:paraId="54031443" w14:textId="77777777" w:rsidR="0050661E" w:rsidRDefault="0050661E" w:rsidP="0050661E">
      <w:pPr>
        <w:pStyle w:val="1"/>
        <w:numPr>
          <w:ilvl w:val="0"/>
          <w:numId w:val="7"/>
        </w:numPr>
      </w:pPr>
      <w:r>
        <w:t>Цель работы</w:t>
      </w:r>
    </w:p>
    <w:p w14:paraId="152D3EA9" w14:textId="77777777" w:rsidR="0050661E" w:rsidRDefault="0050661E" w:rsidP="0050661E">
      <w:pPr>
        <w:pStyle w:val="2"/>
        <w:numPr>
          <w:ilvl w:val="1"/>
          <w:numId w:val="1"/>
        </w:numPr>
      </w:pPr>
      <w:r>
        <w:t>Изучить основные угрозы безопасности веб-приложений, такие как SQL-инъекции, XSS-инъекции, а также методы защиты от них;</w:t>
      </w:r>
    </w:p>
    <w:p w14:paraId="03C99797" w14:textId="77777777" w:rsidR="0050661E" w:rsidRDefault="0050661E" w:rsidP="0050661E">
      <w:pPr>
        <w:pStyle w:val="2"/>
        <w:numPr>
          <w:ilvl w:val="1"/>
          <w:numId w:val="1"/>
        </w:numPr>
      </w:pPr>
      <w:r>
        <w:t>Научиться применять защитные меры в разработке безопасных веб-приложений.</w:t>
      </w:r>
    </w:p>
    <w:p w14:paraId="67C92630" w14:textId="77777777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2ACAF155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методы используются для защиты от sql-инъекций?</w:t>
      </w:r>
    </w:p>
    <w:p w14:paraId="469900F3" w14:textId="522A2446" w:rsidR="0050661E" w:rsidRPr="001031C1" w:rsidRDefault="0050661E" w:rsidP="0050661E">
      <w:pPr>
        <w:pStyle w:val="af0"/>
      </w:pPr>
      <w:r w:rsidRPr="001031C1">
        <w:t>Ответ:</w:t>
      </w:r>
      <w:r w:rsidR="00884216">
        <w:t xml:space="preserve"> </w:t>
      </w:r>
      <w:r w:rsidR="00884216" w:rsidRPr="00884216">
        <w:t>Использование параметризованных запросов (prepared statements), хранимых процедур, валидации и экранирования (санкционирования) входных данных, ORM.</w:t>
      </w:r>
    </w:p>
    <w:p w14:paraId="76C65785" w14:textId="77777777" w:rsidR="0050661E" w:rsidRPr="001031C1" w:rsidRDefault="0050661E" w:rsidP="0050661E">
      <w:pPr>
        <w:pStyle w:val="af0"/>
      </w:pPr>
    </w:p>
    <w:p w14:paraId="32188313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методы используются для защиты от xss-инъекций?</w:t>
      </w:r>
    </w:p>
    <w:p w14:paraId="7169502F" w14:textId="6C5A5BCE" w:rsidR="0050661E" w:rsidRPr="001031C1" w:rsidRDefault="0050661E" w:rsidP="0050661E">
      <w:pPr>
        <w:pStyle w:val="af0"/>
      </w:pPr>
      <w:r w:rsidRPr="001031C1">
        <w:t>Ответ:</w:t>
      </w:r>
      <w:r w:rsidR="00884216">
        <w:t xml:space="preserve"> </w:t>
      </w:r>
      <w:r w:rsidR="00884216" w:rsidRPr="00884216">
        <w:t>Валидация и экранирование (HTML, JavaScript, CSS) всех пользовательских данных перед выводом в браузер, использование политик безопасности контента (CSP).</w:t>
      </w:r>
    </w:p>
    <w:p w14:paraId="70360492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635A4BA6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изучил основные угрозы безопасности веб-приложений, такие как SQL-инъекции, XSS-инъекции, а также методы защиты от них;</w:t>
      </w:r>
    </w:p>
    <w:p w14:paraId="1A150DD4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научился применять защитные меры в разработке безопасных веб-приложений.</w:t>
      </w:r>
    </w:p>
    <w:p w14:paraId="41106C97" w14:textId="34C02E6C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6BD31900" w14:textId="77777777" w:rsidR="0050661E" w:rsidRDefault="0050661E" w:rsidP="0050661E">
      <w:pPr>
        <w:pStyle w:val="10"/>
      </w:pPr>
      <w:bookmarkStart w:id="2" w:name="_Toc196233414"/>
      <w:r>
        <w:lastRenderedPageBreak/>
        <w:t>Лабораторная работа №3</w:t>
      </w:r>
      <w:r>
        <w:br/>
        <w:t>Применение статических анализаторов программного кода</w:t>
      </w:r>
      <w:bookmarkEnd w:id="2"/>
    </w:p>
    <w:p w14:paraId="1C730492" w14:textId="77777777" w:rsidR="0050661E" w:rsidRDefault="0050661E" w:rsidP="0050661E">
      <w:pPr>
        <w:pStyle w:val="1"/>
        <w:numPr>
          <w:ilvl w:val="0"/>
          <w:numId w:val="8"/>
        </w:numPr>
      </w:pPr>
      <w:r>
        <w:t>Цель работы</w:t>
      </w:r>
    </w:p>
    <w:p w14:paraId="03831A5A" w14:textId="77777777" w:rsidR="0050661E" w:rsidRDefault="0050661E" w:rsidP="0050661E">
      <w:pPr>
        <w:pStyle w:val="2"/>
        <w:numPr>
          <w:ilvl w:val="1"/>
          <w:numId w:val="1"/>
        </w:numPr>
      </w:pPr>
      <w:r>
        <w:t>Изучить процесс использования статических анализаторов кода для повышения качества программного обеспечения.</w:t>
      </w:r>
    </w:p>
    <w:p w14:paraId="5796A2D8" w14:textId="77777777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48F2227E" w14:textId="77777777" w:rsidR="0050661E" w:rsidRDefault="0050661E" w:rsidP="0050661E">
      <w:pPr>
        <w:pStyle w:val="2"/>
        <w:numPr>
          <w:ilvl w:val="1"/>
          <w:numId w:val="1"/>
        </w:numPr>
      </w:pPr>
      <w:r>
        <w:t>Что такое статический анализ кода и в чем его основные преимущества?</w:t>
      </w:r>
    </w:p>
    <w:p w14:paraId="0C221671" w14:textId="78E2F1A9" w:rsidR="0050661E" w:rsidRPr="006607E2" w:rsidRDefault="0050661E" w:rsidP="0050661E">
      <w:pPr>
        <w:pStyle w:val="af0"/>
      </w:pPr>
      <w:r w:rsidRPr="006607E2">
        <w:t>Ответ:</w:t>
      </w:r>
      <w:r w:rsidR="00884216">
        <w:t xml:space="preserve"> </w:t>
      </w:r>
      <w:r w:rsidR="00884216" w:rsidRPr="00884216">
        <w:t>Автоматическая проверка исходного кода без его выполнения для поиска дефектов, уязвимостей и отклонений от стандартов.</w:t>
      </w:r>
    </w:p>
    <w:p w14:paraId="12C3984A" w14:textId="77777777" w:rsidR="0050661E" w:rsidRPr="006607E2" w:rsidRDefault="0050661E" w:rsidP="0050661E">
      <w:pPr>
        <w:pStyle w:val="af0"/>
      </w:pPr>
    </w:p>
    <w:p w14:paraId="74B5FAF0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основные отличия между статическим и динамическим анализом кода?</w:t>
      </w:r>
    </w:p>
    <w:p w14:paraId="0468C1E7" w14:textId="0C1FBF26" w:rsidR="0050661E" w:rsidRPr="006607E2" w:rsidRDefault="0050661E" w:rsidP="0050661E">
      <w:pPr>
        <w:pStyle w:val="af0"/>
      </w:pPr>
      <w:r w:rsidRPr="006607E2">
        <w:t>Ответ:</w:t>
      </w:r>
      <w:r w:rsidR="00884216">
        <w:t xml:space="preserve"> </w:t>
      </w:r>
      <w:r w:rsidR="00884216" w:rsidRPr="00884216">
        <w:t>Статический анализ работает с кодом, динамический</w:t>
      </w:r>
      <w:r w:rsidR="00CC4A74">
        <w:t xml:space="preserve"> - </w:t>
      </w:r>
      <w:r w:rsidR="00884216" w:rsidRPr="00884216">
        <w:t>с запущенной программой.</w:t>
      </w:r>
    </w:p>
    <w:p w14:paraId="41E36002" w14:textId="77777777" w:rsidR="0050661E" w:rsidRPr="006607E2" w:rsidRDefault="0050661E" w:rsidP="0050661E">
      <w:pPr>
        <w:pStyle w:val="af0"/>
      </w:pPr>
    </w:p>
    <w:p w14:paraId="4AE70332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типы проблем может обнаружить SonarLint в коде C#?</w:t>
      </w:r>
    </w:p>
    <w:p w14:paraId="1B72602B" w14:textId="632DC9B9" w:rsidR="0050661E" w:rsidRPr="006607E2" w:rsidRDefault="0050661E" w:rsidP="0050661E">
      <w:pPr>
        <w:pStyle w:val="af0"/>
      </w:pPr>
      <w:r w:rsidRPr="006607E2">
        <w:t>Ответ:</w:t>
      </w:r>
      <w:r w:rsidR="00CC4A74">
        <w:t xml:space="preserve"> Б</w:t>
      </w:r>
      <w:r w:rsidR="00CC4A74" w:rsidRPr="00CC4A74">
        <w:t>аги, уязвимости безопасности, дублирование кода, нарушения стиля.</w:t>
      </w:r>
    </w:p>
    <w:p w14:paraId="0DE024A5" w14:textId="77777777" w:rsidR="0050661E" w:rsidRPr="006607E2" w:rsidRDefault="0050661E" w:rsidP="0050661E">
      <w:pPr>
        <w:pStyle w:val="af0"/>
      </w:pPr>
    </w:p>
    <w:p w14:paraId="6AEA8B4E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типы ошибок могут быть пропущены статическими анализаторами?</w:t>
      </w:r>
    </w:p>
    <w:p w14:paraId="42EF2679" w14:textId="50C1175A" w:rsidR="0050661E" w:rsidRPr="006607E2" w:rsidRDefault="0050661E" w:rsidP="0050661E">
      <w:pPr>
        <w:pStyle w:val="af0"/>
      </w:pPr>
      <w:r w:rsidRPr="006607E2">
        <w:t>Ответ:</w:t>
      </w:r>
      <w:r w:rsidR="00CC4A74">
        <w:t xml:space="preserve"> </w:t>
      </w:r>
      <w:r w:rsidR="00CC4A74" w:rsidRPr="00CC4A74">
        <w:t>Логические ошибки, ошибки времени выполнения, проблемы, зависящие от внешних данных или окружения.</w:t>
      </w:r>
    </w:p>
    <w:p w14:paraId="6BA3C29A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046D7533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изучил процесс использования статических анализаторов кода для повышения качества программного обеспечения.</w:t>
      </w:r>
    </w:p>
    <w:p w14:paraId="4BC1A5BF" w14:textId="6D69D53E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4E3DC0DE" w14:textId="77777777" w:rsidR="0050661E" w:rsidRDefault="0050661E" w:rsidP="0050661E">
      <w:pPr>
        <w:pStyle w:val="10"/>
      </w:pPr>
      <w:bookmarkStart w:id="3" w:name="_Toc196233415"/>
      <w:r>
        <w:lastRenderedPageBreak/>
        <w:t>Лабораторная работа №4</w:t>
      </w:r>
      <w:r>
        <w:br/>
        <w:t>Применение оперативных методов повышения надежности ПО</w:t>
      </w:r>
      <w:bookmarkEnd w:id="3"/>
    </w:p>
    <w:p w14:paraId="321CDE44" w14:textId="77777777" w:rsidR="0050661E" w:rsidRDefault="0050661E" w:rsidP="0050661E">
      <w:pPr>
        <w:pStyle w:val="1"/>
        <w:numPr>
          <w:ilvl w:val="0"/>
          <w:numId w:val="9"/>
        </w:numPr>
      </w:pPr>
      <w:r>
        <w:t>Цель работы</w:t>
      </w:r>
    </w:p>
    <w:p w14:paraId="18879379" w14:textId="77777777" w:rsidR="0050661E" w:rsidRDefault="0050661E" w:rsidP="0050661E">
      <w:pPr>
        <w:pStyle w:val="2"/>
        <w:numPr>
          <w:ilvl w:val="1"/>
          <w:numId w:val="1"/>
        </w:numPr>
      </w:pPr>
      <w:r>
        <w:t>Изучить процесс применения оперативных методов повышения надежности ПО.</w:t>
      </w:r>
    </w:p>
    <w:p w14:paraId="24314859" w14:textId="77777777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11B14B70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преимущества и недостатки у использования временной избыточности?</w:t>
      </w:r>
    </w:p>
    <w:p w14:paraId="59A7B7A4" w14:textId="5C50C328" w:rsidR="0050661E" w:rsidRPr="003F4808" w:rsidRDefault="0050661E" w:rsidP="0050661E">
      <w:pPr>
        <w:pStyle w:val="af0"/>
      </w:pPr>
      <w:r w:rsidRPr="003F4808">
        <w:t>Ответ:</w:t>
      </w:r>
      <w:r w:rsidR="00CC4A74">
        <w:t xml:space="preserve"> </w:t>
      </w:r>
      <w:r w:rsidR="00CC4A74" w:rsidRPr="00CC4A74">
        <w:t>Повторное выполнение операции для проверки результата. Преимущества: простота. Недостатки: рост времени выполнения.</w:t>
      </w:r>
    </w:p>
    <w:p w14:paraId="123CF203" w14:textId="77777777" w:rsidR="0050661E" w:rsidRPr="003F4808" w:rsidRDefault="0050661E" w:rsidP="0050661E">
      <w:pPr>
        <w:pStyle w:val="af0"/>
      </w:pPr>
    </w:p>
    <w:p w14:paraId="471D11FD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преимущества и недостатки у использования программной избыточности?</w:t>
      </w:r>
    </w:p>
    <w:p w14:paraId="4147F9E4" w14:textId="3EDF06FF" w:rsidR="0050661E" w:rsidRPr="003F4808" w:rsidRDefault="0050661E" w:rsidP="0050661E">
      <w:pPr>
        <w:pStyle w:val="af0"/>
      </w:pPr>
      <w:r w:rsidRPr="003F4808">
        <w:t>Ответ:</w:t>
      </w:r>
      <w:r w:rsidR="00CC4A74">
        <w:t xml:space="preserve"> </w:t>
      </w:r>
      <w:r w:rsidR="00CC4A74" w:rsidRPr="00CC4A74">
        <w:t>Использование нескольких вариантов программы. Преимущества: повышение надежности. Недостатки: рост сложности и объема кода.</w:t>
      </w:r>
      <w:r w:rsidR="00CC4A74">
        <w:t xml:space="preserve"> </w:t>
      </w:r>
    </w:p>
    <w:p w14:paraId="014A77A6" w14:textId="77777777" w:rsidR="0050661E" w:rsidRPr="003F4808" w:rsidRDefault="0050661E" w:rsidP="0050661E">
      <w:pPr>
        <w:pStyle w:val="af0"/>
      </w:pPr>
    </w:p>
    <w:p w14:paraId="20DCCA49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преимущества и недостатки у использования информационной избыточности?</w:t>
      </w:r>
    </w:p>
    <w:p w14:paraId="51492817" w14:textId="482644F9" w:rsidR="0050661E" w:rsidRPr="003F4808" w:rsidRDefault="0050661E" w:rsidP="0050661E">
      <w:pPr>
        <w:pStyle w:val="af0"/>
      </w:pPr>
      <w:r w:rsidRPr="003F4808">
        <w:t>Ответ:</w:t>
      </w:r>
      <w:r w:rsidR="00CC4A74">
        <w:t xml:space="preserve"> </w:t>
      </w:r>
      <w:r w:rsidR="00CC4A74" w:rsidRPr="00CC4A74">
        <w:t>Добавление избыточных данных (контрольные суммы, коды коррекции). Преимущества: обнаружение/исправление ошибок. Недостатки: рост объема передаваемых/хранимых данных.</w:t>
      </w:r>
    </w:p>
    <w:p w14:paraId="7E93C9F7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06B7F588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изучил процесс применения оперативных методов повышения надежности ПО.</w:t>
      </w:r>
    </w:p>
    <w:p w14:paraId="1026A06A" w14:textId="597832EC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450C6001" w14:textId="77777777" w:rsidR="0050661E" w:rsidRDefault="0050661E" w:rsidP="0050661E">
      <w:pPr>
        <w:pStyle w:val="10"/>
      </w:pPr>
      <w:bookmarkStart w:id="4" w:name="_Toc196233416"/>
      <w:r>
        <w:lastRenderedPageBreak/>
        <w:t>Лабораторная работа №5</w:t>
      </w:r>
      <w:r>
        <w:br/>
        <w:t>Анализ рисков и характеристик качества ПО при внедрении</w:t>
      </w:r>
      <w:bookmarkEnd w:id="4"/>
    </w:p>
    <w:p w14:paraId="06CBE1A1" w14:textId="77777777" w:rsidR="0050661E" w:rsidRDefault="0050661E" w:rsidP="0050661E">
      <w:pPr>
        <w:pStyle w:val="1"/>
        <w:numPr>
          <w:ilvl w:val="0"/>
          <w:numId w:val="10"/>
        </w:numPr>
      </w:pPr>
      <w:r>
        <w:t>Цель работы</w:t>
      </w:r>
    </w:p>
    <w:p w14:paraId="569B9A1B" w14:textId="77777777" w:rsidR="0050661E" w:rsidRDefault="0050661E" w:rsidP="0050661E">
      <w:pPr>
        <w:pStyle w:val="2"/>
        <w:numPr>
          <w:ilvl w:val="1"/>
          <w:numId w:val="1"/>
        </w:numPr>
      </w:pPr>
      <w:r>
        <w:t>Изучить процесс анализа рисков ПО при разработке и внедрении.</w:t>
      </w:r>
    </w:p>
    <w:p w14:paraId="2A73D5A0" w14:textId="77777777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38D73078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технические риски при разработке и внедрении ПО существуют?</w:t>
      </w:r>
    </w:p>
    <w:p w14:paraId="326B412A" w14:textId="26DC4803" w:rsidR="0050661E" w:rsidRPr="00A317AB" w:rsidRDefault="0050661E" w:rsidP="00CC4A74">
      <w:r w:rsidRPr="00A317AB">
        <w:t>Ответ:</w:t>
      </w:r>
      <w:r w:rsidR="00CC4A74">
        <w:t xml:space="preserve"> </w:t>
      </w:r>
      <w:r w:rsidR="00CC4A74" w:rsidRPr="00CC4A74">
        <w:t>Невыполнение требований, низкая производительность, проблемы совместимости, ошибки в архитектуре.</w:t>
      </w:r>
    </w:p>
    <w:p w14:paraId="57AFAC5E" w14:textId="77777777" w:rsidR="0050661E" w:rsidRPr="00A317AB" w:rsidRDefault="0050661E" w:rsidP="0050661E">
      <w:pPr>
        <w:pStyle w:val="af0"/>
      </w:pPr>
    </w:p>
    <w:p w14:paraId="09747043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организационные риски при разработке и внедрении ПО существуют?</w:t>
      </w:r>
    </w:p>
    <w:p w14:paraId="53037336" w14:textId="5F30130C" w:rsidR="0050661E" w:rsidRPr="00A317AB" w:rsidRDefault="0050661E" w:rsidP="0050661E">
      <w:pPr>
        <w:pStyle w:val="af0"/>
      </w:pPr>
      <w:r w:rsidRPr="00A317AB">
        <w:t>Ответ:</w:t>
      </w:r>
      <w:r w:rsidR="00CC4A74">
        <w:t xml:space="preserve"> </w:t>
      </w:r>
      <w:r w:rsidR="00CC4A74" w:rsidRPr="00CC4A74">
        <w:t>Неэффективное управление, нехватка квалификации, текучесть кадров.</w:t>
      </w:r>
    </w:p>
    <w:p w14:paraId="4667B349" w14:textId="77777777" w:rsidR="0050661E" w:rsidRPr="00A317AB" w:rsidRDefault="0050661E" w:rsidP="0050661E">
      <w:pPr>
        <w:pStyle w:val="af0"/>
      </w:pPr>
    </w:p>
    <w:p w14:paraId="1355DB1A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экономические риски при разработке и внедрении ПО существуют?</w:t>
      </w:r>
    </w:p>
    <w:p w14:paraId="5FC33748" w14:textId="59AE52DB" w:rsidR="0050661E" w:rsidRPr="00A317AB" w:rsidRDefault="0050661E" w:rsidP="0050661E">
      <w:pPr>
        <w:pStyle w:val="af0"/>
      </w:pPr>
      <w:r w:rsidRPr="00A317AB">
        <w:t>Ответ:</w:t>
      </w:r>
      <w:r w:rsidR="00CC4A74">
        <w:t xml:space="preserve"> </w:t>
      </w:r>
      <w:r w:rsidR="00CC4A74" w:rsidRPr="00CC4A74">
        <w:t>Превышение бюджета, неверная оценка ROI, изменение рыночных условий.</w:t>
      </w:r>
    </w:p>
    <w:p w14:paraId="5F2C9FE5" w14:textId="77777777" w:rsidR="0050661E" w:rsidRPr="00A317AB" w:rsidRDefault="0050661E" w:rsidP="0050661E">
      <w:pPr>
        <w:pStyle w:val="af0"/>
      </w:pPr>
    </w:p>
    <w:p w14:paraId="4DFEECC2" w14:textId="77777777" w:rsidR="0050661E" w:rsidRDefault="0050661E" w:rsidP="0050661E">
      <w:pPr>
        <w:pStyle w:val="2"/>
        <w:numPr>
          <w:ilvl w:val="1"/>
          <w:numId w:val="1"/>
        </w:numPr>
      </w:pPr>
      <w:r>
        <w:t>Какие юридические риски при разработке и внедрении ПО существуют?</w:t>
      </w:r>
    </w:p>
    <w:p w14:paraId="47CD9CC7" w14:textId="4A93BC3F" w:rsidR="0050661E" w:rsidRPr="00A317AB" w:rsidRDefault="0050661E" w:rsidP="0050661E">
      <w:pPr>
        <w:pStyle w:val="af0"/>
      </w:pPr>
      <w:r w:rsidRPr="00A317AB">
        <w:t>Ответ:</w:t>
      </w:r>
      <w:r w:rsidR="00CC4A74">
        <w:t xml:space="preserve"> </w:t>
      </w:r>
      <w:r w:rsidR="00CC4A74" w:rsidRPr="00CC4A74">
        <w:t>Нарушение лицензий, несоблюдение нормативов (GDPR), проблемы с авторским правом.</w:t>
      </w:r>
    </w:p>
    <w:p w14:paraId="36045104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5EA4CE4F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изучил процесс анализа рисков ПО при разработке и внедрении.</w:t>
      </w:r>
    </w:p>
    <w:p w14:paraId="7346743A" w14:textId="7ABAC8D7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3BD9D99E" w14:textId="77777777" w:rsidR="0050661E" w:rsidRDefault="0050661E" w:rsidP="0050661E">
      <w:pPr>
        <w:pStyle w:val="10"/>
      </w:pPr>
      <w:bookmarkStart w:id="5" w:name="_Toc196233417"/>
      <w:r>
        <w:lastRenderedPageBreak/>
        <w:t>Лабораторная работа №6</w:t>
      </w:r>
      <w:r>
        <w:br/>
      </w:r>
      <w:r w:rsidRPr="00066E36">
        <w:t>Использование архитектурных решений для обеспечения качества ПО</w:t>
      </w:r>
      <w:bookmarkEnd w:id="5"/>
    </w:p>
    <w:p w14:paraId="2F7E51F9" w14:textId="77777777" w:rsidR="0050661E" w:rsidRDefault="0050661E" w:rsidP="0050661E">
      <w:pPr>
        <w:pStyle w:val="1"/>
        <w:numPr>
          <w:ilvl w:val="0"/>
          <w:numId w:val="11"/>
        </w:numPr>
      </w:pPr>
      <w:r>
        <w:t>Цель работы</w:t>
      </w:r>
    </w:p>
    <w:p w14:paraId="1C1B938D" w14:textId="77777777" w:rsidR="0050661E" w:rsidRDefault="0050661E" w:rsidP="0050661E">
      <w:pPr>
        <w:pStyle w:val="2"/>
        <w:numPr>
          <w:ilvl w:val="1"/>
          <w:numId w:val="1"/>
        </w:numPr>
      </w:pPr>
      <w:r>
        <w:t>Изучить процесс разработки приложений с использованием микросервисной архитектуры.</w:t>
      </w:r>
    </w:p>
    <w:p w14:paraId="68F856BF" w14:textId="77777777" w:rsidR="0050661E" w:rsidRDefault="0050661E" w:rsidP="0050661E">
      <w:pPr>
        <w:pStyle w:val="2"/>
        <w:numPr>
          <w:ilvl w:val="1"/>
          <w:numId w:val="1"/>
        </w:numPr>
      </w:pPr>
      <w:r>
        <w:t>Изучить процесс развертывания</w:t>
      </w:r>
      <w:r w:rsidRPr="00794267">
        <w:t xml:space="preserve"> </w:t>
      </w:r>
      <w:r>
        <w:t>приложений с использованием микросервисной архитектуры.</w:t>
      </w:r>
    </w:p>
    <w:p w14:paraId="1A24C504" w14:textId="291B90D1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218F739A" w14:textId="4941B071" w:rsidR="00056BED" w:rsidRDefault="00056BED" w:rsidP="00056BED">
      <w:pPr>
        <w:pStyle w:val="2"/>
      </w:pPr>
      <w:r>
        <w:t>Какие преимущества и недостатки существуют у микросервисной архитектуры</w:t>
      </w:r>
      <w:r w:rsidR="00B67B34">
        <w:t>?</w:t>
      </w:r>
    </w:p>
    <w:p w14:paraId="781AC21A" w14:textId="617B4BFE" w:rsidR="00B67B34" w:rsidRDefault="00B67B34" w:rsidP="00CC4A74">
      <w:pPr>
        <w:pStyle w:val="2"/>
        <w:numPr>
          <w:ilvl w:val="0"/>
          <w:numId w:val="0"/>
        </w:numPr>
      </w:pPr>
      <w:r>
        <w:t xml:space="preserve">Ответ: </w:t>
      </w:r>
      <w:r w:rsidR="00CC4A74">
        <w:t>Преимущества микросервисов: Масштабируемость, независимое развертывание, отказоустойчивость, гибкость технологий.</w:t>
      </w:r>
      <w:r w:rsidR="00CC4A74">
        <w:t xml:space="preserve"> </w:t>
      </w:r>
      <w:r w:rsidR="00CC4A74">
        <w:t>Недостатки микросервисов: Сложность управления, необходимость настройки межсервисной коммуникации, сложность отладки.</w:t>
      </w:r>
    </w:p>
    <w:p w14:paraId="0FA6E5F3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10D0574C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изучил процесс разработки приложений с использованием микросервисной архитектуры.</w:t>
      </w:r>
    </w:p>
    <w:p w14:paraId="23B1C50B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изучил процесс развертывания приложений с использованием микросервисной архитектуры.</w:t>
      </w:r>
    </w:p>
    <w:p w14:paraId="6AB7E22E" w14:textId="4FA96A71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491EE322" w14:textId="77777777" w:rsidR="0050661E" w:rsidRDefault="0050661E" w:rsidP="0050661E">
      <w:pPr>
        <w:pStyle w:val="10"/>
      </w:pPr>
      <w:bookmarkStart w:id="6" w:name="_Toc196233418"/>
      <w:r>
        <w:lastRenderedPageBreak/>
        <w:t>Лабораторная работа №7</w:t>
      </w:r>
      <w:r>
        <w:br/>
      </w:r>
      <w:r w:rsidRPr="00794267">
        <w:t>Разработка адаптируемого ПО</w:t>
      </w:r>
      <w:bookmarkEnd w:id="6"/>
    </w:p>
    <w:p w14:paraId="40FC77CD" w14:textId="77777777" w:rsidR="0050661E" w:rsidRDefault="0050661E" w:rsidP="0050661E">
      <w:pPr>
        <w:pStyle w:val="1"/>
        <w:numPr>
          <w:ilvl w:val="0"/>
          <w:numId w:val="12"/>
        </w:numPr>
      </w:pPr>
      <w:r>
        <w:t>Цель работы</w:t>
      </w:r>
    </w:p>
    <w:p w14:paraId="308CD541" w14:textId="77777777" w:rsidR="0050661E" w:rsidRDefault="0050661E" w:rsidP="0050661E">
      <w:pPr>
        <w:pStyle w:val="2"/>
        <w:numPr>
          <w:ilvl w:val="1"/>
          <w:numId w:val="1"/>
        </w:numPr>
      </w:pPr>
      <w:r>
        <w:t>Изучение процесса разработки ПО с поддержкой внешней интеграции при помощи скриптов.</w:t>
      </w:r>
    </w:p>
    <w:p w14:paraId="25DDFA07" w14:textId="7BD16982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2BC9AB38" w14:textId="3A480C0A" w:rsidR="00056BED" w:rsidRDefault="00056BED" w:rsidP="00056BED">
      <w:pPr>
        <w:pStyle w:val="2"/>
      </w:pPr>
      <w:r>
        <w:t>Какие способы для взаимодействия между приложениями существуют?</w:t>
      </w:r>
    </w:p>
    <w:p w14:paraId="7902A595" w14:textId="10AC7746" w:rsidR="00056BED" w:rsidRDefault="00056BED" w:rsidP="00056BED">
      <w:pPr>
        <w:pStyle w:val="2"/>
        <w:numPr>
          <w:ilvl w:val="0"/>
          <w:numId w:val="0"/>
        </w:numPr>
      </w:pPr>
      <w:r>
        <w:t>Ответ:</w:t>
      </w:r>
      <w:r w:rsidR="00CC4A74">
        <w:t xml:space="preserve"> </w:t>
      </w:r>
      <w:r w:rsidR="00CC4A74" w:rsidRPr="00CC4A74">
        <w:t>API, общие базы данных, очереди сообщений, файловый обмен, RPC.</w:t>
      </w:r>
    </w:p>
    <w:p w14:paraId="4FCDA919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1FDCF3A8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изучил процесса разработки ПО с поддержкой внешней интеграции при помощи скриптов.</w:t>
      </w:r>
    </w:p>
    <w:p w14:paraId="31654F03" w14:textId="1836D633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4BA5512F" w14:textId="77777777" w:rsidR="0050661E" w:rsidRPr="00650794" w:rsidRDefault="0050661E" w:rsidP="0050661E">
      <w:pPr>
        <w:pStyle w:val="10"/>
      </w:pPr>
      <w:bookmarkStart w:id="7" w:name="_Toc196233419"/>
      <w:r w:rsidRPr="00650794">
        <w:lastRenderedPageBreak/>
        <w:t>Лабораторная работа №8</w:t>
      </w:r>
      <w:r w:rsidRPr="00650794">
        <w:br/>
        <w:t>Защита программного обеспечения на уровне кода</w:t>
      </w:r>
      <w:bookmarkEnd w:id="7"/>
    </w:p>
    <w:p w14:paraId="20285A75" w14:textId="77777777" w:rsidR="0050661E" w:rsidRPr="00650794" w:rsidRDefault="0050661E" w:rsidP="0050661E">
      <w:pPr>
        <w:pStyle w:val="1"/>
        <w:numPr>
          <w:ilvl w:val="0"/>
          <w:numId w:val="13"/>
        </w:numPr>
      </w:pPr>
      <w:r w:rsidRPr="00650794">
        <w:t>Цель работы</w:t>
      </w:r>
    </w:p>
    <w:p w14:paraId="472300F0" w14:textId="77777777" w:rsidR="0050661E" w:rsidRPr="00650794" w:rsidRDefault="0050661E" w:rsidP="0050661E">
      <w:pPr>
        <w:pStyle w:val="2"/>
        <w:numPr>
          <w:ilvl w:val="1"/>
          <w:numId w:val="1"/>
        </w:numPr>
      </w:pPr>
      <w:r w:rsidRPr="00650794">
        <w:t>Познакомиться с методами защиты исходного кода от декомпиляции и анализа.</w:t>
      </w:r>
    </w:p>
    <w:p w14:paraId="24E7C723" w14:textId="77777777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6ACF5C49" w14:textId="77777777" w:rsidR="0050661E" w:rsidRPr="00650794" w:rsidRDefault="0050661E" w:rsidP="0050661E">
      <w:pPr>
        <w:pStyle w:val="2"/>
        <w:numPr>
          <w:ilvl w:val="1"/>
          <w:numId w:val="1"/>
        </w:numPr>
      </w:pPr>
      <w:r w:rsidRPr="00650794">
        <w:t>Для чего применяется обфускация?</w:t>
      </w:r>
    </w:p>
    <w:p w14:paraId="30143CCE" w14:textId="7C9C918C" w:rsidR="0050661E" w:rsidRPr="00621BEA" w:rsidRDefault="0050661E" w:rsidP="0050661E">
      <w:pPr>
        <w:pStyle w:val="af0"/>
      </w:pPr>
      <w:r w:rsidRPr="00621BEA">
        <w:t>Ответ</w:t>
      </w:r>
      <w:proofErr w:type="gramStart"/>
      <w:r w:rsidRPr="00621BEA">
        <w:t>:</w:t>
      </w:r>
      <w:r w:rsidR="00CC4A74" w:rsidRPr="00CC4A74">
        <w:t xml:space="preserve"> </w:t>
      </w:r>
      <w:r w:rsidR="00CC4A74" w:rsidRPr="00CC4A74">
        <w:t>Для</w:t>
      </w:r>
      <w:proofErr w:type="gramEnd"/>
      <w:r w:rsidR="00CC4A74" w:rsidRPr="00CC4A74">
        <w:t xml:space="preserve"> защиты исходного кода от обратной инженерии, анализа и модификации.</w:t>
      </w:r>
    </w:p>
    <w:p w14:paraId="136D6E0D" w14:textId="77777777" w:rsidR="0050661E" w:rsidRPr="00621BEA" w:rsidRDefault="0050661E" w:rsidP="0050661E">
      <w:pPr>
        <w:pStyle w:val="af0"/>
      </w:pPr>
    </w:p>
    <w:p w14:paraId="68239993" w14:textId="77777777" w:rsidR="0050661E" w:rsidRDefault="0050661E" w:rsidP="0050661E">
      <w:pPr>
        <w:pStyle w:val="2"/>
        <w:numPr>
          <w:ilvl w:val="1"/>
          <w:numId w:val="1"/>
        </w:numPr>
      </w:pPr>
      <w:r w:rsidRPr="00650794">
        <w:t>Как работает обфускация?</w:t>
      </w:r>
    </w:p>
    <w:p w14:paraId="38C786BA" w14:textId="23DCA020" w:rsidR="0050661E" w:rsidRPr="00621BEA" w:rsidRDefault="0050661E" w:rsidP="0050661E">
      <w:pPr>
        <w:pStyle w:val="af0"/>
      </w:pPr>
      <w:r w:rsidRPr="00621BEA">
        <w:t>Ответ</w:t>
      </w:r>
      <w:proofErr w:type="gramStart"/>
      <w:r w:rsidRPr="00621BEA">
        <w:t>:</w:t>
      </w:r>
      <w:r w:rsidR="00CC4A74">
        <w:t xml:space="preserve"> </w:t>
      </w:r>
      <w:r w:rsidR="00CC4A74" w:rsidRPr="00CC4A74">
        <w:t>Путем</w:t>
      </w:r>
      <w:proofErr w:type="gramEnd"/>
      <w:r w:rsidR="00CC4A74" w:rsidRPr="00CC4A74">
        <w:t xml:space="preserve"> преобразования читаемого кода в трудночитаемый (переименование, изменение структуры, добавление ложной логики) с сохранением функциональности.</w:t>
      </w:r>
    </w:p>
    <w:p w14:paraId="59885DBE" w14:textId="77777777" w:rsidR="0050661E" w:rsidRPr="00621BEA" w:rsidRDefault="0050661E" w:rsidP="0050661E">
      <w:pPr>
        <w:pStyle w:val="af0"/>
      </w:pPr>
    </w:p>
    <w:p w14:paraId="5F81297F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7921E76B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познакомился с методами защиты исходного кода от декомпиляции и анализа.</w:t>
      </w:r>
    </w:p>
    <w:p w14:paraId="0AC42717" w14:textId="7651C57C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06697F75" w14:textId="77777777" w:rsidR="0050661E" w:rsidRDefault="0050661E" w:rsidP="0050661E">
      <w:pPr>
        <w:pStyle w:val="10"/>
      </w:pPr>
      <w:bookmarkStart w:id="8" w:name="_Toc196233420"/>
      <w:r>
        <w:lastRenderedPageBreak/>
        <w:t>Лабораторная работа №9</w:t>
      </w:r>
      <w:r>
        <w:br/>
        <w:t>Исследование правовых аспектов защиты ПО</w:t>
      </w:r>
      <w:bookmarkEnd w:id="8"/>
    </w:p>
    <w:p w14:paraId="184B511F" w14:textId="77777777" w:rsidR="0050661E" w:rsidRDefault="0050661E" w:rsidP="0050661E">
      <w:pPr>
        <w:pStyle w:val="1"/>
        <w:numPr>
          <w:ilvl w:val="0"/>
          <w:numId w:val="14"/>
        </w:numPr>
      </w:pPr>
      <w:r>
        <w:t>Цель работы</w:t>
      </w:r>
    </w:p>
    <w:p w14:paraId="1C73CCC9" w14:textId="77777777" w:rsidR="0050661E" w:rsidRDefault="0050661E" w:rsidP="0050661E">
      <w:pPr>
        <w:pStyle w:val="2"/>
        <w:numPr>
          <w:ilvl w:val="1"/>
          <w:numId w:val="1"/>
        </w:numPr>
      </w:pPr>
      <w:r>
        <w:t>Познакомиться с методами правовой защиты ПО</w:t>
      </w:r>
    </w:p>
    <w:p w14:paraId="2183E92D" w14:textId="77777777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5C9538FD" w14:textId="77777777" w:rsidR="0050661E" w:rsidRDefault="0050661E" w:rsidP="0050661E">
      <w:pPr>
        <w:pStyle w:val="2"/>
        <w:numPr>
          <w:ilvl w:val="1"/>
          <w:numId w:val="1"/>
        </w:numPr>
      </w:pPr>
      <w:r>
        <w:t>Что такое проприетарное ПО?</w:t>
      </w:r>
    </w:p>
    <w:p w14:paraId="63B8335A" w14:textId="05243680" w:rsidR="0050661E" w:rsidRPr="00E22860" w:rsidRDefault="0050661E" w:rsidP="0050661E">
      <w:pPr>
        <w:pStyle w:val="af0"/>
      </w:pPr>
      <w:r w:rsidRPr="00E22860">
        <w:t>Ответ:</w:t>
      </w:r>
      <w:r w:rsidR="00CC4A74" w:rsidRPr="00CC4A74">
        <w:t xml:space="preserve"> </w:t>
      </w:r>
      <w:r w:rsidR="00CC4A74" w:rsidRPr="00CC4A74">
        <w:t>Программное обеспечение, исходный код которого закрыт, а использование регулируется лицензией, ограничивающей права пользователя.</w:t>
      </w:r>
    </w:p>
    <w:p w14:paraId="2C96DDB0" w14:textId="77777777" w:rsidR="0050661E" w:rsidRPr="00E22860" w:rsidRDefault="0050661E" w:rsidP="0050661E">
      <w:pPr>
        <w:pStyle w:val="af0"/>
      </w:pPr>
    </w:p>
    <w:p w14:paraId="32C3622F" w14:textId="77777777" w:rsidR="0050661E" w:rsidRDefault="0050661E" w:rsidP="0050661E">
      <w:pPr>
        <w:pStyle w:val="2"/>
        <w:numPr>
          <w:ilvl w:val="1"/>
          <w:numId w:val="1"/>
        </w:numPr>
      </w:pPr>
      <w:r>
        <w:t>Кто может разрабатывать лицензии для ПО?</w:t>
      </w:r>
    </w:p>
    <w:p w14:paraId="0C9A763A" w14:textId="480B26BA" w:rsidR="0050661E" w:rsidRPr="00E22860" w:rsidRDefault="0050661E" w:rsidP="0050661E">
      <w:pPr>
        <w:pStyle w:val="af0"/>
      </w:pPr>
      <w:r w:rsidRPr="00E22860">
        <w:t>Ответ:</w:t>
      </w:r>
      <w:r w:rsidR="00CC4A74">
        <w:t xml:space="preserve"> </w:t>
      </w:r>
      <w:r w:rsidR="00CC4A74" w:rsidRPr="00CC4A74">
        <w:t>Правообладатель (компания-разработчик) или специальные организации; также существуют стандартные публичные лицензии (MIT, GPL).</w:t>
      </w:r>
    </w:p>
    <w:p w14:paraId="1CB637AF" w14:textId="77777777" w:rsidR="0050661E" w:rsidRPr="00E22860" w:rsidRDefault="0050661E" w:rsidP="0050661E">
      <w:pPr>
        <w:pStyle w:val="af0"/>
      </w:pPr>
    </w:p>
    <w:p w14:paraId="1582F949" w14:textId="77777777" w:rsidR="0050661E" w:rsidRDefault="0050661E" w:rsidP="0050661E">
      <w:pPr>
        <w:pStyle w:val="2"/>
        <w:numPr>
          <w:ilvl w:val="1"/>
          <w:numId w:val="1"/>
        </w:numPr>
      </w:pPr>
      <w:r>
        <w:t>Что такое авторское право?</w:t>
      </w:r>
    </w:p>
    <w:p w14:paraId="5CA22EA6" w14:textId="7C6E83D1" w:rsidR="0050661E" w:rsidRPr="00E22860" w:rsidRDefault="0050661E" w:rsidP="0050661E">
      <w:pPr>
        <w:pStyle w:val="af0"/>
      </w:pPr>
      <w:r w:rsidRPr="00E22860">
        <w:t>Ответ:</w:t>
      </w:r>
      <w:r w:rsidR="00CC4A74">
        <w:t xml:space="preserve"> </w:t>
      </w:r>
      <w:r w:rsidR="00CC4A74" w:rsidRPr="00CC4A74">
        <w:t>Юридический институт, дающий автору исключительное право на использование, копирование и распространение созданного им произведения (включая ПО).</w:t>
      </w:r>
    </w:p>
    <w:p w14:paraId="54E47AEF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5C4CFA7D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познакомился с методами правовой защиты ПО</w:t>
      </w:r>
    </w:p>
    <w:p w14:paraId="3A12140B" w14:textId="6DBB8CA4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4AF15CF3" w14:textId="77777777" w:rsidR="00CC4A74" w:rsidRPr="00156DAD" w:rsidRDefault="00CC4A74" w:rsidP="00CC4A74">
      <w:pPr>
        <w:pStyle w:val="10"/>
      </w:pPr>
      <w:bookmarkStart w:id="9" w:name="_Toc196233421"/>
      <w:r w:rsidRPr="00156DAD">
        <w:lastRenderedPageBreak/>
        <w:t>Лабораторная работа №10</w:t>
      </w:r>
      <w:r w:rsidRPr="00156DAD">
        <w:br/>
        <w:t>Исследование способов антивирусной защиты компьютерных систем</w:t>
      </w:r>
      <w:bookmarkEnd w:id="9"/>
    </w:p>
    <w:p w14:paraId="2887B2AA" w14:textId="77777777" w:rsidR="00CC4A74" w:rsidRPr="00156DAD" w:rsidRDefault="00CC4A74" w:rsidP="00CC4A74">
      <w:pPr>
        <w:pStyle w:val="1"/>
        <w:numPr>
          <w:ilvl w:val="0"/>
          <w:numId w:val="7"/>
        </w:numPr>
      </w:pPr>
      <w:r w:rsidRPr="00156DAD">
        <w:t>Цель работы</w:t>
      </w:r>
    </w:p>
    <w:p w14:paraId="78DDFC2C" w14:textId="77777777" w:rsidR="00CC4A74" w:rsidRPr="00156DAD" w:rsidRDefault="00CC4A74" w:rsidP="00CC4A74">
      <w:pPr>
        <w:pStyle w:val="2"/>
        <w:numPr>
          <w:ilvl w:val="1"/>
          <w:numId w:val="1"/>
        </w:numPr>
      </w:pPr>
      <w:r w:rsidRPr="00156DAD">
        <w:t>Познакомиться с методами антивирусной защиты ПО</w:t>
      </w:r>
    </w:p>
    <w:p w14:paraId="77200AB5" w14:textId="77777777" w:rsidR="00CC4A74" w:rsidRDefault="00CC4A74" w:rsidP="00CC4A74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2347C328" w14:textId="77777777" w:rsidR="00CC4A74" w:rsidRPr="00156DAD" w:rsidRDefault="00CC4A74" w:rsidP="00CC4A74">
      <w:pPr>
        <w:pStyle w:val="2"/>
        <w:numPr>
          <w:ilvl w:val="1"/>
          <w:numId w:val="1"/>
        </w:numPr>
      </w:pPr>
      <w:r w:rsidRPr="00156DAD">
        <w:t>Какие типы антивирусного ПО существуют?</w:t>
      </w:r>
    </w:p>
    <w:p w14:paraId="1316A3AF" w14:textId="79E4EE84" w:rsidR="00CC4A74" w:rsidRPr="00EA1796" w:rsidRDefault="00CC4A74" w:rsidP="00CC4A74">
      <w:pPr>
        <w:pStyle w:val="af0"/>
      </w:pPr>
      <w:r w:rsidRPr="00EA1796">
        <w:t>Ответ:</w:t>
      </w:r>
      <w:r w:rsidR="00735C22">
        <w:t xml:space="preserve"> </w:t>
      </w:r>
      <w:r w:rsidR="00735C22" w:rsidRPr="00735C22">
        <w:t>Сканеры (сигнатурный анализ), мониторы (реакция в реальном времени), эвристические анализаторы (поиск подозрительного поведения), облачные антивирусы, средства контроля устройств, файрволы.</w:t>
      </w:r>
    </w:p>
    <w:p w14:paraId="6692355B" w14:textId="77777777" w:rsidR="00CC4A74" w:rsidRPr="00EA1796" w:rsidRDefault="00CC4A74" w:rsidP="00CC4A74">
      <w:pPr>
        <w:pStyle w:val="af0"/>
      </w:pPr>
    </w:p>
    <w:p w14:paraId="1215DA86" w14:textId="77777777" w:rsidR="00CC4A74" w:rsidRDefault="00CC4A74" w:rsidP="00CC4A74">
      <w:pPr>
        <w:pStyle w:val="2"/>
        <w:numPr>
          <w:ilvl w:val="1"/>
          <w:numId w:val="1"/>
        </w:numPr>
      </w:pPr>
      <w:r w:rsidRPr="00156DAD">
        <w:t>Что такое сигнатура файла?</w:t>
      </w:r>
    </w:p>
    <w:p w14:paraId="6B6D00D2" w14:textId="7633585E" w:rsidR="00CC4A74" w:rsidRPr="00EA1796" w:rsidRDefault="00CC4A74" w:rsidP="00CC4A74">
      <w:pPr>
        <w:pStyle w:val="af0"/>
      </w:pPr>
      <w:r w:rsidRPr="00EA1796">
        <w:t>Ответ:</w:t>
      </w:r>
      <w:r w:rsidR="00735C22">
        <w:t xml:space="preserve"> </w:t>
      </w:r>
      <w:r w:rsidR="00735C22" w:rsidRPr="00735C22">
        <w:t>Уникальный цифровой отпечаток (хеш-сумма) или характерный фрагмент кода, по которому антивирус идентифицирует вредоносную программу.</w:t>
      </w:r>
    </w:p>
    <w:p w14:paraId="4FC576B1" w14:textId="77777777" w:rsidR="00CC4A74" w:rsidRDefault="00CC4A74" w:rsidP="00CC4A74">
      <w:pPr>
        <w:pStyle w:val="1"/>
        <w:numPr>
          <w:ilvl w:val="0"/>
          <w:numId w:val="1"/>
        </w:numPr>
      </w:pPr>
      <w:r>
        <w:t>Вывод</w:t>
      </w:r>
    </w:p>
    <w:p w14:paraId="65674E9F" w14:textId="77777777" w:rsidR="00CC4A74" w:rsidRDefault="00CC4A74" w:rsidP="00CC4A74">
      <w:pPr>
        <w:pStyle w:val="2"/>
        <w:numPr>
          <w:ilvl w:val="1"/>
          <w:numId w:val="1"/>
        </w:numPr>
      </w:pPr>
      <w:r>
        <w:t>В ходе проделанной лабораторной работы познакомился с методами антивирусной защиты ПО</w:t>
      </w:r>
    </w:p>
    <w:p w14:paraId="4F0F63CB" w14:textId="35DCEE75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231385AD" w14:textId="77777777" w:rsidR="0050661E" w:rsidRDefault="0050661E" w:rsidP="0050661E">
      <w:pPr>
        <w:pStyle w:val="10"/>
      </w:pPr>
      <w:bookmarkStart w:id="10" w:name="_Toc196233422"/>
      <w:r>
        <w:lastRenderedPageBreak/>
        <w:t>Лабораторная работа №11</w:t>
      </w:r>
      <w:r>
        <w:br/>
        <w:t>Изучение методов авторизации и аутентификации в настольных приложениях</w:t>
      </w:r>
      <w:bookmarkEnd w:id="10"/>
    </w:p>
    <w:p w14:paraId="3EFBF9A4" w14:textId="77777777" w:rsidR="0050661E" w:rsidRDefault="0050661E" w:rsidP="0050661E">
      <w:pPr>
        <w:pStyle w:val="1"/>
        <w:numPr>
          <w:ilvl w:val="0"/>
          <w:numId w:val="16"/>
        </w:numPr>
      </w:pPr>
      <w:r>
        <w:t>Цель работы</w:t>
      </w:r>
    </w:p>
    <w:p w14:paraId="63A4E078" w14:textId="77777777" w:rsidR="0050661E" w:rsidRDefault="0050661E" w:rsidP="0050661E">
      <w:pPr>
        <w:pStyle w:val="2"/>
        <w:numPr>
          <w:ilvl w:val="1"/>
          <w:numId w:val="1"/>
        </w:numPr>
      </w:pPr>
      <w:r>
        <w:t>Познакомиться с методами авторизации и аутентификации в настольных приложениях.</w:t>
      </w:r>
    </w:p>
    <w:p w14:paraId="474437E8" w14:textId="77777777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1F2190BB" w14:textId="77777777" w:rsidR="0050661E" w:rsidRDefault="0050661E" w:rsidP="0050661E">
      <w:pPr>
        <w:pStyle w:val="2"/>
        <w:numPr>
          <w:ilvl w:val="1"/>
          <w:numId w:val="1"/>
        </w:numPr>
      </w:pPr>
      <w:r>
        <w:t>Что такое аутентификация?</w:t>
      </w:r>
    </w:p>
    <w:p w14:paraId="65BA1A6B" w14:textId="11725C88" w:rsidR="0050661E" w:rsidRPr="00F32399" w:rsidRDefault="0050661E" w:rsidP="0050661E">
      <w:pPr>
        <w:pStyle w:val="af0"/>
      </w:pPr>
      <w:r w:rsidRPr="00F32399">
        <w:t>Ответ:</w:t>
      </w:r>
      <w:r w:rsidR="00735C22">
        <w:t xml:space="preserve"> </w:t>
      </w:r>
      <w:r w:rsidR="00735C22" w:rsidRPr="00735C22">
        <w:t>Процесс проверки подлинности пользователя</w:t>
      </w:r>
      <w:r w:rsidR="00735C22">
        <w:t>.</w:t>
      </w:r>
    </w:p>
    <w:p w14:paraId="2F945576" w14:textId="77777777" w:rsidR="0050661E" w:rsidRPr="00F32399" w:rsidRDefault="0050661E" w:rsidP="0050661E">
      <w:pPr>
        <w:pStyle w:val="af0"/>
      </w:pPr>
    </w:p>
    <w:p w14:paraId="689F5A7E" w14:textId="77777777" w:rsidR="0050661E" w:rsidRDefault="0050661E" w:rsidP="0050661E">
      <w:pPr>
        <w:pStyle w:val="2"/>
        <w:numPr>
          <w:ilvl w:val="1"/>
          <w:numId w:val="1"/>
        </w:numPr>
      </w:pPr>
      <w:r>
        <w:t>Что такое авторизация?</w:t>
      </w:r>
    </w:p>
    <w:p w14:paraId="445F90AE" w14:textId="3DD5A5B2" w:rsidR="0050661E" w:rsidRPr="00F32399" w:rsidRDefault="0050661E" w:rsidP="0050661E">
      <w:pPr>
        <w:pStyle w:val="af0"/>
      </w:pPr>
      <w:r w:rsidRPr="00F32399">
        <w:t>Ответ:</w:t>
      </w:r>
      <w:r w:rsidR="00735C22">
        <w:t xml:space="preserve"> </w:t>
      </w:r>
      <w:r w:rsidR="00735C22" w:rsidRPr="00735C22">
        <w:t>Процесс определения прав доступа аутентифицированного пользователя к ресурсам.</w:t>
      </w:r>
    </w:p>
    <w:p w14:paraId="213E352F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6A8B1AF9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познакомился с методами авторизации и аутентификации в настольных приложениях.</w:t>
      </w:r>
    </w:p>
    <w:p w14:paraId="77B4D438" w14:textId="74D1031C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6BAFA108" w14:textId="77777777" w:rsidR="0050661E" w:rsidRDefault="0050661E" w:rsidP="0050661E">
      <w:pPr>
        <w:pStyle w:val="10"/>
      </w:pPr>
      <w:bookmarkStart w:id="11" w:name="_Toc196233423"/>
      <w:r>
        <w:lastRenderedPageBreak/>
        <w:t>Лабораторная работа №12</w:t>
      </w:r>
      <w:r>
        <w:br/>
        <w:t>Изучение методов авторизации и аутентификации в веб-приложениях</w:t>
      </w:r>
      <w:bookmarkEnd w:id="11"/>
    </w:p>
    <w:p w14:paraId="4BC1AFE2" w14:textId="77777777" w:rsidR="0050661E" w:rsidRDefault="0050661E" w:rsidP="0050661E">
      <w:pPr>
        <w:pStyle w:val="1"/>
        <w:numPr>
          <w:ilvl w:val="0"/>
          <w:numId w:val="17"/>
        </w:numPr>
      </w:pPr>
      <w:r>
        <w:t>Цель работы</w:t>
      </w:r>
    </w:p>
    <w:p w14:paraId="6085543B" w14:textId="77777777" w:rsidR="0050661E" w:rsidRDefault="0050661E" w:rsidP="0050661E">
      <w:pPr>
        <w:pStyle w:val="2"/>
        <w:numPr>
          <w:ilvl w:val="1"/>
          <w:numId w:val="1"/>
        </w:numPr>
      </w:pPr>
      <w:r>
        <w:t>Познакомиться с методами авторизации и аутентификации в веб-приложениях.</w:t>
      </w:r>
    </w:p>
    <w:p w14:paraId="75FD412F" w14:textId="77777777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0FBA9B8B" w14:textId="77777777" w:rsidR="0050661E" w:rsidRDefault="0050661E" w:rsidP="0050661E">
      <w:pPr>
        <w:pStyle w:val="2"/>
        <w:numPr>
          <w:ilvl w:val="1"/>
          <w:numId w:val="1"/>
        </w:numPr>
      </w:pPr>
      <w:r>
        <w:t>Что такое JWT?</w:t>
      </w:r>
    </w:p>
    <w:p w14:paraId="04EDD387" w14:textId="482D97B6" w:rsidR="0050661E" w:rsidRPr="00960AF1" w:rsidRDefault="0050661E" w:rsidP="0050661E">
      <w:pPr>
        <w:pStyle w:val="af0"/>
      </w:pPr>
      <w:r w:rsidRPr="00960AF1">
        <w:t>Ответ:</w:t>
      </w:r>
      <w:r w:rsidR="00735C22">
        <w:t xml:space="preserve"> </w:t>
      </w:r>
      <w:r w:rsidR="00735C22" w:rsidRPr="00735C22">
        <w:t>Открытый стандарт для создания токенов доступа в формате JSON, которые подписываются и могут содержать данные (claims) о пользователе.</w:t>
      </w:r>
    </w:p>
    <w:p w14:paraId="32D8A614" w14:textId="77777777" w:rsidR="0050661E" w:rsidRPr="00960AF1" w:rsidRDefault="0050661E" w:rsidP="0050661E">
      <w:pPr>
        <w:pStyle w:val="af0"/>
      </w:pPr>
    </w:p>
    <w:p w14:paraId="3C682468" w14:textId="77777777" w:rsidR="0050661E" w:rsidRDefault="0050661E" w:rsidP="0050661E">
      <w:pPr>
        <w:pStyle w:val="2"/>
        <w:numPr>
          <w:ilvl w:val="1"/>
          <w:numId w:val="1"/>
        </w:numPr>
      </w:pPr>
      <w:r>
        <w:t>Что такое Oauth?</w:t>
      </w:r>
    </w:p>
    <w:p w14:paraId="02498D24" w14:textId="0A8EF960" w:rsidR="0050661E" w:rsidRPr="00960AF1" w:rsidRDefault="0050661E" w:rsidP="0050661E">
      <w:pPr>
        <w:pStyle w:val="af0"/>
      </w:pPr>
      <w:r w:rsidRPr="00960AF1">
        <w:t>Ответ:</w:t>
      </w:r>
      <w:r w:rsidR="00735C22">
        <w:t xml:space="preserve"> </w:t>
      </w:r>
      <w:r w:rsidR="00735C22" w:rsidRPr="00735C22">
        <w:t>Открытый стандарт авторизации, который позволяет приложению получить ограниченный доступ к данным пользователя на другом сервисе без передачи пароля.</w:t>
      </w:r>
    </w:p>
    <w:p w14:paraId="5AB84C02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6B48CFD4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познакомился с методами авторизации и аутентификации в веб-приложениях.</w:t>
      </w:r>
    </w:p>
    <w:p w14:paraId="11713F90" w14:textId="64AA3474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5AD76F83" w14:textId="77777777" w:rsidR="0050661E" w:rsidRDefault="0050661E" w:rsidP="0050661E">
      <w:pPr>
        <w:pStyle w:val="10"/>
      </w:pPr>
      <w:bookmarkStart w:id="12" w:name="_Toc196233424"/>
      <w:r>
        <w:lastRenderedPageBreak/>
        <w:t>Лабораторная работа №13</w:t>
      </w:r>
      <w:r>
        <w:br/>
        <w:t>Применение алгоритмов хэширования данных</w:t>
      </w:r>
      <w:bookmarkEnd w:id="12"/>
    </w:p>
    <w:p w14:paraId="15DDCA89" w14:textId="77777777" w:rsidR="0050661E" w:rsidRDefault="0050661E" w:rsidP="0050661E">
      <w:pPr>
        <w:pStyle w:val="1"/>
        <w:numPr>
          <w:ilvl w:val="0"/>
          <w:numId w:val="18"/>
        </w:numPr>
      </w:pPr>
      <w:r>
        <w:t>Цель работы</w:t>
      </w:r>
    </w:p>
    <w:p w14:paraId="78AFAA5B" w14:textId="77777777" w:rsidR="0050661E" w:rsidRDefault="0050661E" w:rsidP="0050661E">
      <w:pPr>
        <w:pStyle w:val="2"/>
        <w:numPr>
          <w:ilvl w:val="1"/>
          <w:numId w:val="1"/>
        </w:numPr>
      </w:pPr>
      <w:r>
        <w:t>Познакомиться с методами применения алгоритмов хэширования данных.</w:t>
      </w:r>
    </w:p>
    <w:p w14:paraId="062754EE" w14:textId="77777777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2DF1E948" w14:textId="375D2858" w:rsidR="0050661E" w:rsidRDefault="0050661E" w:rsidP="0050661E">
      <w:pPr>
        <w:pStyle w:val="2"/>
        <w:numPr>
          <w:ilvl w:val="1"/>
          <w:numId w:val="1"/>
        </w:numPr>
      </w:pPr>
      <w:r>
        <w:t>Перечислите наиболее популярные алгоритмы хэширования</w:t>
      </w:r>
    </w:p>
    <w:p w14:paraId="0BE19003" w14:textId="1AFFFF23" w:rsidR="00056BED" w:rsidRDefault="00056BED" w:rsidP="00056BED">
      <w:pPr>
        <w:pStyle w:val="2"/>
        <w:numPr>
          <w:ilvl w:val="0"/>
          <w:numId w:val="0"/>
        </w:numPr>
        <w:rPr>
          <w:lang w:val="en-US"/>
        </w:rPr>
      </w:pPr>
      <w:r>
        <w:t>Ответ</w:t>
      </w:r>
      <w:r w:rsidRPr="00735C22">
        <w:rPr>
          <w:lang w:val="en-US"/>
        </w:rPr>
        <w:t>:</w:t>
      </w:r>
      <w:r w:rsidR="00735C22" w:rsidRPr="00735C22">
        <w:rPr>
          <w:lang w:val="en-US"/>
        </w:rPr>
        <w:t xml:space="preserve"> </w:t>
      </w:r>
      <w:r w:rsidR="00735C22" w:rsidRPr="00735C22">
        <w:rPr>
          <w:lang w:val="en-US"/>
        </w:rPr>
        <w:t>MD5, SHA-1, SHA-256, SHA-3, bcrypt, Argon2.</w:t>
      </w:r>
    </w:p>
    <w:p w14:paraId="69EB9EEE" w14:textId="77777777" w:rsidR="00735C22" w:rsidRPr="00735C22" w:rsidRDefault="00735C22" w:rsidP="00056BED">
      <w:pPr>
        <w:pStyle w:val="2"/>
        <w:numPr>
          <w:ilvl w:val="0"/>
          <w:numId w:val="0"/>
        </w:numPr>
        <w:rPr>
          <w:lang w:val="en-US"/>
        </w:rPr>
      </w:pPr>
    </w:p>
    <w:p w14:paraId="348F3930" w14:textId="77777777" w:rsidR="0050661E" w:rsidRDefault="0050661E" w:rsidP="0050661E">
      <w:pPr>
        <w:pStyle w:val="2"/>
        <w:numPr>
          <w:ilvl w:val="1"/>
          <w:numId w:val="1"/>
        </w:numPr>
      </w:pPr>
      <w:r>
        <w:t>Зачем применяется криптографическая соль?</w:t>
      </w:r>
    </w:p>
    <w:p w14:paraId="7591AB98" w14:textId="46F75EE3" w:rsidR="0050661E" w:rsidRPr="00C21AEF" w:rsidRDefault="0050661E" w:rsidP="0050661E">
      <w:pPr>
        <w:pStyle w:val="af0"/>
      </w:pPr>
      <w:r w:rsidRPr="00C21AEF">
        <w:t>Ответ:</w:t>
      </w:r>
      <w:r w:rsidR="00735C22">
        <w:t xml:space="preserve"> </w:t>
      </w:r>
      <w:r w:rsidR="00735C22" w:rsidRPr="00735C22">
        <w:t>Случайная строка, добавляемая к данным перед хэшированием для защиты от атак по радужным таблицам и усложнения подбора паролей.</w:t>
      </w:r>
    </w:p>
    <w:p w14:paraId="7070D928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3447C5F3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познакомился с методами применения алгоритмов хэширования данных.</w:t>
      </w:r>
    </w:p>
    <w:p w14:paraId="70AB322F" w14:textId="6E02884C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7C0513B8" w14:textId="77777777" w:rsidR="0050661E" w:rsidRDefault="0050661E" w:rsidP="0050661E">
      <w:pPr>
        <w:pStyle w:val="10"/>
      </w:pPr>
      <w:bookmarkStart w:id="13" w:name="_Toc196233425"/>
      <w:r>
        <w:lastRenderedPageBreak/>
        <w:t>Лабораторная работа №14</w:t>
      </w:r>
      <w:r>
        <w:br/>
        <w:t>Применение алгоритмов шифрования данных</w:t>
      </w:r>
      <w:bookmarkEnd w:id="13"/>
    </w:p>
    <w:p w14:paraId="69D27699" w14:textId="77777777" w:rsidR="0050661E" w:rsidRDefault="0050661E" w:rsidP="0050661E">
      <w:pPr>
        <w:pStyle w:val="1"/>
        <w:numPr>
          <w:ilvl w:val="0"/>
          <w:numId w:val="19"/>
        </w:numPr>
      </w:pPr>
      <w:r>
        <w:t>Цель работы</w:t>
      </w:r>
    </w:p>
    <w:p w14:paraId="4A1CB60E" w14:textId="77777777" w:rsidR="0050661E" w:rsidRDefault="0050661E" w:rsidP="0050661E">
      <w:pPr>
        <w:pStyle w:val="2"/>
        <w:numPr>
          <w:ilvl w:val="1"/>
          <w:numId w:val="1"/>
        </w:numPr>
      </w:pPr>
      <w:r>
        <w:t>Познакомиться с методами применения алгоритмов шифрования данных.</w:t>
      </w:r>
    </w:p>
    <w:p w14:paraId="4A811532" w14:textId="77777777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5516FE66" w14:textId="747D8DF8" w:rsidR="0050661E" w:rsidRDefault="0050661E" w:rsidP="0050661E">
      <w:pPr>
        <w:pStyle w:val="2"/>
        <w:numPr>
          <w:ilvl w:val="1"/>
          <w:numId w:val="1"/>
        </w:numPr>
      </w:pPr>
      <w:r>
        <w:t>Перечислите преимущества и недостатки симметричных алгоритмов шифрования.</w:t>
      </w:r>
    </w:p>
    <w:p w14:paraId="0FBC683F" w14:textId="7476E54B" w:rsidR="00056BED" w:rsidRDefault="00056BED" w:rsidP="00735C22">
      <w:pPr>
        <w:pStyle w:val="2"/>
        <w:numPr>
          <w:ilvl w:val="0"/>
          <w:numId w:val="0"/>
        </w:numPr>
      </w:pPr>
      <w:r>
        <w:t>Ответ:</w:t>
      </w:r>
      <w:r w:rsidR="00735C22">
        <w:t xml:space="preserve"> </w:t>
      </w:r>
      <w:r w:rsidR="00735C22">
        <w:t>Преимущества: Высокая скорость, меньшие вычислительные затраты.</w:t>
      </w:r>
      <w:r w:rsidR="00735C22">
        <w:t xml:space="preserve"> </w:t>
      </w:r>
      <w:r w:rsidR="00735C22">
        <w:t>Недостатки: Проблема безопасной передачи общего ключа.</w:t>
      </w:r>
    </w:p>
    <w:p w14:paraId="6E2A63B9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6B4093C9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познакомился с методами применения алгоритмов шифрования данных.</w:t>
      </w:r>
    </w:p>
    <w:p w14:paraId="7233CFA1" w14:textId="795D9B8D" w:rsidR="0050661E" w:rsidRDefault="0050661E">
      <w:pPr>
        <w:spacing w:after="160" w:line="259" w:lineRule="auto"/>
        <w:ind w:firstLine="0"/>
        <w:jc w:val="left"/>
      </w:pPr>
      <w:r>
        <w:br w:type="page"/>
      </w:r>
    </w:p>
    <w:p w14:paraId="5331828A" w14:textId="77777777" w:rsidR="0050661E" w:rsidRDefault="0050661E" w:rsidP="0050661E">
      <w:pPr>
        <w:pStyle w:val="10"/>
      </w:pPr>
      <w:bookmarkStart w:id="14" w:name="_Toc196233426"/>
      <w:r>
        <w:lastRenderedPageBreak/>
        <w:t>Лабораторная работа №15</w:t>
      </w:r>
      <w:r>
        <w:br/>
        <w:t>Реализация защиты ПО от нелегального копирования</w:t>
      </w:r>
      <w:bookmarkEnd w:id="14"/>
    </w:p>
    <w:p w14:paraId="2D69D78D" w14:textId="77777777" w:rsidR="0050661E" w:rsidRDefault="0050661E" w:rsidP="0050661E">
      <w:pPr>
        <w:pStyle w:val="1"/>
        <w:numPr>
          <w:ilvl w:val="0"/>
          <w:numId w:val="20"/>
        </w:numPr>
      </w:pPr>
      <w:r>
        <w:t>Цель работы</w:t>
      </w:r>
    </w:p>
    <w:p w14:paraId="507F19E2" w14:textId="77777777" w:rsidR="0050661E" w:rsidRDefault="0050661E" w:rsidP="0050661E">
      <w:pPr>
        <w:pStyle w:val="2"/>
        <w:numPr>
          <w:ilvl w:val="1"/>
          <w:numId w:val="1"/>
        </w:numPr>
      </w:pPr>
      <w:r>
        <w:t>Познакомиться с методами защиты ПО от нелегального копирования.</w:t>
      </w:r>
    </w:p>
    <w:p w14:paraId="3710CEE4" w14:textId="77777777" w:rsidR="0050661E" w:rsidRDefault="0050661E" w:rsidP="0050661E">
      <w:pPr>
        <w:pStyle w:val="1"/>
        <w:numPr>
          <w:ilvl w:val="0"/>
          <w:numId w:val="1"/>
        </w:numPr>
      </w:pPr>
      <w:r>
        <w:t>Ответы на контрольные вопросы</w:t>
      </w:r>
    </w:p>
    <w:p w14:paraId="1ADDC7DD" w14:textId="719A9404" w:rsidR="0050661E" w:rsidRDefault="0050661E" w:rsidP="0050661E">
      <w:pPr>
        <w:pStyle w:val="2"/>
        <w:numPr>
          <w:ilvl w:val="1"/>
          <w:numId w:val="1"/>
        </w:numPr>
      </w:pPr>
      <w:r>
        <w:t>Для чего используются методы защиты ПО от нелегального копирования</w:t>
      </w:r>
    </w:p>
    <w:p w14:paraId="522D3F62" w14:textId="7F7D07C5" w:rsidR="00056BED" w:rsidRDefault="00056BED" w:rsidP="00056BED">
      <w:pPr>
        <w:pStyle w:val="2"/>
        <w:numPr>
          <w:ilvl w:val="0"/>
          <w:numId w:val="0"/>
        </w:numPr>
      </w:pPr>
      <w:r>
        <w:t>Ответ</w:t>
      </w:r>
      <w:proofErr w:type="gramStart"/>
      <w:r>
        <w:t>:</w:t>
      </w:r>
      <w:r w:rsidR="00735C22">
        <w:t xml:space="preserve"> </w:t>
      </w:r>
      <w:r w:rsidR="00735C22" w:rsidRPr="00735C22">
        <w:t>Для</w:t>
      </w:r>
      <w:proofErr w:type="gramEnd"/>
      <w:r w:rsidR="00735C22" w:rsidRPr="00735C22">
        <w:t xml:space="preserve"> предотвращения несанкционированного распространения и использования ПО, обеспечения лицензионных отчислений.</w:t>
      </w:r>
    </w:p>
    <w:p w14:paraId="6356D41D" w14:textId="77777777" w:rsidR="00735C22" w:rsidRDefault="00735C22" w:rsidP="00056BED">
      <w:pPr>
        <w:pStyle w:val="2"/>
        <w:numPr>
          <w:ilvl w:val="0"/>
          <w:numId w:val="0"/>
        </w:numPr>
      </w:pPr>
    </w:p>
    <w:p w14:paraId="49492441" w14:textId="2A16490D" w:rsidR="0050661E" w:rsidRDefault="0050661E" w:rsidP="0050661E">
      <w:pPr>
        <w:pStyle w:val="2"/>
        <w:numPr>
          <w:ilvl w:val="1"/>
          <w:numId w:val="1"/>
        </w:numPr>
      </w:pPr>
      <w:r>
        <w:t>Какие методы защиты ПО от нелегального копирования существуют</w:t>
      </w:r>
    </w:p>
    <w:p w14:paraId="33FD4859" w14:textId="712DF772" w:rsidR="00056BED" w:rsidRPr="00D5031B" w:rsidRDefault="00056BED" w:rsidP="00056BED">
      <w:pPr>
        <w:pStyle w:val="2"/>
        <w:numPr>
          <w:ilvl w:val="0"/>
          <w:numId w:val="0"/>
        </w:numPr>
      </w:pPr>
      <w:r>
        <w:t>Ответ:</w:t>
      </w:r>
      <w:r w:rsidR="00735C22">
        <w:t xml:space="preserve"> </w:t>
      </w:r>
      <w:r w:rsidR="00735C22" w:rsidRPr="00735C22">
        <w:t>Серийные номера, активация по интернету, привязка к оборудованию (dongle), обфускация кода, лицензионные серверы.</w:t>
      </w:r>
    </w:p>
    <w:p w14:paraId="1600A995" w14:textId="77777777" w:rsidR="0050661E" w:rsidRDefault="0050661E" w:rsidP="0050661E">
      <w:pPr>
        <w:pStyle w:val="1"/>
        <w:numPr>
          <w:ilvl w:val="0"/>
          <w:numId w:val="1"/>
        </w:numPr>
      </w:pPr>
      <w:r>
        <w:t>Вывод</w:t>
      </w:r>
    </w:p>
    <w:p w14:paraId="3276760C" w14:textId="77777777" w:rsidR="0050661E" w:rsidRDefault="0050661E" w:rsidP="0050661E">
      <w:pPr>
        <w:pStyle w:val="2"/>
        <w:numPr>
          <w:ilvl w:val="1"/>
          <w:numId w:val="1"/>
        </w:numPr>
      </w:pPr>
      <w:r>
        <w:t>В ходе проделанной лабораторной работы познакомился с методами защиты ПО от нелегального копирования.</w:t>
      </w:r>
    </w:p>
    <w:p w14:paraId="17255E4C" w14:textId="77777777" w:rsidR="0050661E" w:rsidRDefault="0050661E" w:rsidP="0050661E">
      <w:pPr>
        <w:pStyle w:val="2"/>
        <w:numPr>
          <w:ilvl w:val="0"/>
          <w:numId w:val="0"/>
        </w:numPr>
      </w:pPr>
    </w:p>
    <w:sectPr w:rsidR="005066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81"/>
    <w:rsid w:val="00055311"/>
    <w:rsid w:val="00056BED"/>
    <w:rsid w:val="00070FAF"/>
    <w:rsid w:val="00156590"/>
    <w:rsid w:val="0018259A"/>
    <w:rsid w:val="001974B9"/>
    <w:rsid w:val="001E32F3"/>
    <w:rsid w:val="00261B0A"/>
    <w:rsid w:val="00271E47"/>
    <w:rsid w:val="003E2CFB"/>
    <w:rsid w:val="004A368A"/>
    <w:rsid w:val="0050661E"/>
    <w:rsid w:val="00693BA2"/>
    <w:rsid w:val="006E2B52"/>
    <w:rsid w:val="00735C22"/>
    <w:rsid w:val="00757981"/>
    <w:rsid w:val="007A1D23"/>
    <w:rsid w:val="00814C20"/>
    <w:rsid w:val="008823E4"/>
    <w:rsid w:val="00884216"/>
    <w:rsid w:val="00925158"/>
    <w:rsid w:val="00A7632F"/>
    <w:rsid w:val="00B67B34"/>
    <w:rsid w:val="00C70D58"/>
    <w:rsid w:val="00CC4A74"/>
    <w:rsid w:val="00CF0E87"/>
    <w:rsid w:val="00D66C75"/>
    <w:rsid w:val="00E01507"/>
    <w:rsid w:val="00E65989"/>
    <w:rsid w:val="00EE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30A44D"/>
  <w15:chartTrackingRefBased/>
  <w15:docId w15:val="{4BE056A4-BD29-48AF-8E86-85254F59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57981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59"/>
    <w:rsid w:val="00757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57981"/>
    <w:pPr>
      <w:spacing w:after="0" w:line="24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</Template>
  <TotalTime>21</TotalTime>
  <Pages>16</Pages>
  <Words>1720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kokos626@outlook.com</cp:lastModifiedBy>
  <cp:revision>5</cp:revision>
  <dcterms:created xsi:type="dcterms:W3CDTF">2025-12-16T00:01:00Z</dcterms:created>
  <dcterms:modified xsi:type="dcterms:W3CDTF">2025-12-16T00:22:00Z</dcterms:modified>
</cp:coreProperties>
</file>